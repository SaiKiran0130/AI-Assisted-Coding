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Cambria" w:hAnsi="Cambria"/>
          <w:b/>
          <w:bCs/>
          <w:sz w:val="44"/>
          <w:szCs w:val="44"/>
        </w:rPr>
      </w:pPr>
      <w:r>
        <w:rPr>
          <w:rFonts w:ascii="Cambria" w:hAnsi="Cambria"/>
          <w:b/>
          <w:bCs/>
          <w:sz w:val="44"/>
          <w:szCs w:val="44"/>
        </w:rPr>
        <w:t>AI ASSISTED CODING (ASSIGNMENT-11.1)</w:t>
      </w:r>
    </w:p>
    <w:p/>
    <w:p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Name: G.Sai Kiran</w:t>
      </w:r>
    </w:p>
    <w:p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Roll No: 2503A52713</w:t>
      </w:r>
      <w:bookmarkStart w:id="0" w:name="_GoBack"/>
      <w:bookmarkEnd w:id="0"/>
    </w:p>
    <w:p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Batch: 24</w:t>
      </w:r>
    </w:p>
    <w:p/>
    <w:p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#Q1</w:t>
      </w:r>
    </w:p>
    <w:p>
      <w:r>
        <w:rPr>
          <w:rFonts w:ascii="Calibri" w:cs="Calibri" w:hAnsi="Calibri"/>
          <w:b/>
          <w:bCs/>
        </w:rPr>
        <w:t>Task:</w:t>
      </w:r>
      <w:r>
        <w:t xml:space="preserve"> Use AI to generate a Stack class with push, pop, peek, and is_empty</w:t>
      </w:r>
    </w:p>
    <w:p>
      <w:r>
        <w:t>methods.</w:t>
      </w:r>
    </w:p>
    <w:p>
      <w:r>
        <w:t>Sample Input Code:</w:t>
      </w:r>
    </w:p>
    <w:p>
      <w:r>
        <w:t>class Stack:</w:t>
      </w:r>
    </w:p>
    <w:p>
      <w:r>
        <w:t>pass</w:t>
      </w:r>
    </w:p>
    <w:p>
      <w:r>
        <w:rPr>
          <w:rFonts w:ascii="Calibri" w:cs="Calibri" w:hAnsi="Calibri"/>
          <w:b/>
          <w:bCs/>
        </w:rPr>
        <w:t>Prompt:</w:t>
      </w:r>
      <w:r>
        <w:t xml:space="preserve"> generate a code on  Stack class with push, pop, peek, and is_empty</w:t>
      </w:r>
    </w:p>
    <w:p>
      <w:r>
        <w:t>methods.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Code:</w:t>
      </w:r>
    </w:p>
    <w:p>
      <w:r>
        <w:t>class Stack:</w:t>
      </w:r>
    </w:p>
    <w:p>
      <w:r>
        <w:t>    def __init__(self):</w:t>
      </w:r>
    </w:p>
    <w:p>
      <w:r>
        <w:t>        self.items = []</w:t>
      </w:r>
    </w:p>
    <w:p>
      <w:r>
        <w:t>    def push(self, item):</w:t>
      </w:r>
    </w:p>
    <w:p>
      <w:r>
        <w:t>        self.items.append(item)</w:t>
      </w:r>
    </w:p>
    <w:p>
      <w:r>
        <w:t>    def pop(self):</w:t>
      </w:r>
    </w:p>
    <w:p>
      <w:r>
        <w:t>        if self.is_empty():</w:t>
      </w:r>
    </w:p>
    <w:p>
      <w:r>
        <w:t>            return None</w:t>
      </w:r>
    </w:p>
    <w:p>
      <w:r>
        <w:t>        return self.items.pop()</w:t>
      </w:r>
    </w:p>
    <w:p>
      <w:r>
        <w:t>    def peek(self):</w:t>
      </w:r>
    </w:p>
    <w:p>
      <w:r>
        <w:t>        if self.is_empty():</w:t>
      </w:r>
    </w:p>
    <w:p>
      <w:r>
        <w:t>            return None</w:t>
      </w:r>
    </w:p>
    <w:p>
      <w:r>
        <w:t>        return self.items[-1]</w:t>
      </w:r>
    </w:p>
    <w:p/>
    <w:p>
      <w:r>
        <w:t>    def is_empty(self):</w:t>
      </w:r>
    </w:p>
    <w:p>
      <w:r>
        <w:t>        return len(self.items) == 0</w:t>
      </w:r>
    </w:p>
    <w:p>
      <w:r>
        <w:t>stack = Stack()</w:t>
      </w:r>
    </w:p>
    <w:p>
      <w:r>
        <w:t>stack.push(10)</w:t>
      </w:r>
    </w:p>
    <w:p>
      <w:r>
        <w:t>stack.push(20)</w:t>
      </w:r>
    </w:p>
    <w:p>
      <w:r>
        <w:t>print("Top element:", stack.peek())</w:t>
      </w:r>
    </w:p>
    <w:p>
      <w:r>
        <w:t>print("Popped element:", stack.pop())</w:t>
      </w:r>
    </w:p>
    <w:p>
      <w:r>
        <w:t>print("Is stack empty?", stack.is_empty())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Output:</w:t>
      </w:r>
    </w:p>
    <w:p>
      <w:pPr>
        <w:rPr>
          <w:sz w:val="48"/>
          <w:szCs w:val="48"/>
        </w:rPr>
      </w:pPr>
      <w:r>
        <w:rPr>
          <w:sz w:val="48"/>
          <w:szCs w:val="48"/>
        </w:rPr>
        <w:drawing>
          <wp:inline distT="0" distB="0" distL="0" distR="0">
            <wp:extent cx="5731510" cy="78613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7861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#Q2</w:t>
      </w:r>
    </w:p>
    <w:p>
      <w:r>
        <w:rPr>
          <w:rFonts w:ascii="Calibri" w:cs="Calibri" w:hAnsi="Calibri"/>
          <w:b/>
          <w:bCs/>
        </w:rPr>
        <w:t>Task:</w:t>
      </w:r>
      <w:r>
        <w:t xml:space="preserve"> Use AI to implement a Queue using Python lists.</w:t>
      </w:r>
    </w:p>
    <w:p>
      <w:r>
        <w:t>Sample Input Code:</w:t>
      </w:r>
    </w:p>
    <w:p>
      <w:r>
        <w:t>class Queue:</w:t>
      </w:r>
    </w:p>
    <w:p>
      <w:r>
        <w:t>pass</w:t>
      </w:r>
    </w:p>
    <w:p>
      <w:r>
        <w:rPr>
          <w:rFonts w:ascii="Calibri" w:cs="Calibri" w:hAnsi="Calibri"/>
        </w:rPr>
        <w:t>Prompt:</w:t>
      </w:r>
      <w:r>
        <w:t xml:space="preserve">  generate a code to implement a Queue using python list.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Code:</w:t>
      </w:r>
    </w:p>
    <w:p>
      <w:r>
        <w:t>class Queue:</w:t>
      </w:r>
    </w:p>
    <w:p>
      <w:r>
        <w:t>    def __init__(self):</w:t>
      </w:r>
    </w:p>
    <w:p>
      <w:r>
        <w:t>        self._items = []</w:t>
      </w:r>
    </w:p>
    <w:p>
      <w:r>
        <w:t>    def enqueue(self, item):</w:t>
      </w:r>
    </w:p>
    <w:p>
      <w:r>
        <w:t>        """Add an item to the rear of the queue."""</w:t>
      </w:r>
    </w:p>
    <w:p>
      <w:r>
        <w:t>        self._items.append(item)</w:t>
      </w:r>
    </w:p>
    <w:p>
      <w:r>
        <w:t>    def dequeue(self):</w:t>
      </w:r>
    </w:p>
    <w:p>
      <w:r>
        <w:t xml:space="preserve">        </w:t>
      </w:r>
    </w:p>
    <w:p>
      <w:r>
        <w:t>        if self.is_empty():</w:t>
      </w:r>
    </w:p>
    <w:p>
      <w:r>
        <w:t>            return None</w:t>
      </w:r>
    </w:p>
    <w:p>
      <w:r>
        <w:t>        return self._items.pop(0)</w:t>
      </w:r>
    </w:p>
    <w:p>
      <w:r>
        <w:t>    def peek(self):</w:t>
      </w:r>
    </w:p>
    <w:p>
      <w:r>
        <w:t>        if self.is_empty():</w:t>
      </w:r>
    </w:p>
    <w:p>
      <w:r>
        <w:t>            return None</w:t>
      </w:r>
    </w:p>
    <w:p>
      <w:r>
        <w:t>        return self._items[0]</w:t>
      </w:r>
    </w:p>
    <w:p>
      <w:r>
        <w:t>    def is_empty(self):</w:t>
      </w:r>
    </w:p>
    <w:p>
      <w:r>
        <w:t>        return len(self._items) == 0</w:t>
      </w:r>
    </w:p>
    <w:p>
      <w:r>
        <w:t>if __name__ == "__main__":</w:t>
      </w:r>
    </w:p>
    <w:p>
      <w:r>
        <w:t>    queue = Queue()</w:t>
      </w:r>
    </w:p>
    <w:p>
      <w:r>
        <w:t>    print("Is queue empty?", queue.is_empty())</w:t>
      </w:r>
    </w:p>
    <w:p>
      <w:r>
        <w:t>    queue.enqueue(10)</w:t>
      </w:r>
    </w:p>
    <w:p>
      <w:r>
        <w:t>    queue.enqueue(20)</w:t>
      </w:r>
    </w:p>
    <w:p>
      <w:r>
        <w:t>    queue.enqueue(30)</w:t>
      </w:r>
    </w:p>
    <w:p>
      <w:r>
        <w:t>    print("Queue after enqueueing 10, 20, 30:", queue._items)</w:t>
      </w:r>
    </w:p>
    <w:p>
      <w:r>
        <w:t>    print("Front item:", queue.peek())</w:t>
      </w:r>
    </w:p>
    <w:p>
      <w:r>
        <w:t>    print("Dequeued item:")</w:t>
      </w:r>
    </w:p>
    <w:p>
      <w:r>
        <w:t>    print(queue.dequeue())</w:t>
      </w:r>
    </w:p>
    <w:p>
      <w:r>
        <w:t>    print("Front item after dequeue:", queue.peek())</w:t>
      </w:r>
    </w:p>
    <w:p>
      <w:r>
        <w:t>    print("Is queue empty?", queue.is_empty())</w:t>
      </w:r>
    </w:p>
    <w:p>
      <w:pPr>
        <w:rPr>
          <w:b/>
          <w:bCs/>
        </w:rPr>
      </w:pPr>
      <w:r>
        <w:rPr>
          <w:b/>
          <w:bCs/>
        </w:rPr>
        <w:t>output:</w:t>
      </w:r>
    </w:p>
    <w:p>
      <w:r>
        <w:drawing>
          <wp:inline distT="0" distB="0" distL="0" distR="0">
            <wp:extent cx="5731510" cy="1114425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1144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#Q3</w:t>
      </w:r>
    </w:p>
    <w:p>
      <w:r>
        <w:rPr>
          <w:rFonts w:ascii="Calibri" w:cs="Calibri" w:hAnsi="Calibri"/>
          <w:b/>
          <w:bCs/>
        </w:rPr>
        <w:t>Task:</w:t>
      </w:r>
      <w:r>
        <w:t xml:space="preserve"> Use AI to generate a Singly Linked List with insert and display</w:t>
      </w:r>
    </w:p>
    <w:p>
      <w:r>
        <w:t>methods.</w:t>
      </w:r>
    </w:p>
    <w:p>
      <w:r>
        <w:t>Sample Input Code:</w:t>
      </w:r>
    </w:p>
    <w:p>
      <w:r>
        <w:t>class Node:</w:t>
      </w:r>
    </w:p>
    <w:p>
      <w:r>
        <w:t>pass</w:t>
      </w:r>
    </w:p>
    <w:p>
      <w:r>
        <w:t>class LinkedList:</w:t>
      </w:r>
    </w:p>
    <w:p>
      <w:r>
        <w:t>pass</w:t>
      </w:r>
    </w:p>
    <w:p>
      <w:r>
        <w:rPr>
          <w:rFonts w:ascii="Calibri" w:cs="Calibri" w:hAnsi="Calibri"/>
          <w:b/>
          <w:bCs/>
        </w:rPr>
        <w:t>Prompt:</w:t>
      </w:r>
      <w:r>
        <w:t xml:space="preserve"> generate a code on singly linked list with insert and display methods.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Code:</w:t>
      </w:r>
    </w:p>
    <w:p>
      <w:r>
        <w:t>class Node:</w:t>
      </w:r>
    </w:p>
    <w:p>
      <w:r>
        <w:t>    def __init__(self, data):</w:t>
      </w:r>
    </w:p>
    <w:p>
      <w:r>
        <w:t>        self.data = data</w:t>
      </w:r>
    </w:p>
    <w:p>
      <w:r>
        <w:t>        self.next = None</w:t>
      </w:r>
    </w:p>
    <w:p>
      <w:r>
        <w:t>class LinkedList:</w:t>
      </w:r>
    </w:p>
    <w:p>
      <w:r>
        <w:t>    def __init__(self):</w:t>
      </w:r>
    </w:p>
    <w:p>
      <w:r>
        <w:t>        self.head = None</w:t>
      </w:r>
    </w:p>
    <w:p>
      <w:r>
        <w:t>    def insert(self, data):</w:t>
      </w:r>
    </w:p>
    <w:p>
      <w:r>
        <w:t>        new_node = Node(data)</w:t>
      </w:r>
    </w:p>
    <w:p>
      <w:r>
        <w:t>        if self.head is None:</w:t>
      </w:r>
    </w:p>
    <w:p>
      <w:r>
        <w:t>            self.head = new_node</w:t>
      </w:r>
    </w:p>
    <w:p>
      <w:r>
        <w:t>            return</w:t>
      </w:r>
    </w:p>
    <w:p>
      <w:r>
        <w:t>        current = self.head</w:t>
      </w:r>
    </w:p>
    <w:p>
      <w:r>
        <w:t>        while current.next is not None:</w:t>
      </w:r>
    </w:p>
    <w:p>
      <w:r>
        <w:t>            current = current.next</w:t>
      </w:r>
    </w:p>
    <w:p>
      <w:r>
        <w:t>        current.next = new_node</w:t>
      </w:r>
    </w:p>
    <w:p>
      <w:r>
        <w:t>    def display(self):</w:t>
      </w:r>
    </w:p>
    <w:p>
      <w:r>
        <w:t>        current = self.head</w:t>
      </w:r>
    </w:p>
    <w:p>
      <w:r>
        <w:t>        values = []</w:t>
      </w:r>
    </w:p>
    <w:p/>
    <w:p>
      <w:r>
        <w:t>        while current is not None:</w:t>
      </w:r>
    </w:p>
    <w:p>
      <w:r>
        <w:t>            values.append(str(current.data))</w:t>
      </w:r>
    </w:p>
    <w:p>
      <w:r>
        <w:t>            current = current.next</w:t>
      </w:r>
    </w:p>
    <w:p>
      <w:r>
        <w:t>        print(" -&gt; ".join(values) if values else "The list is empty.")</w:t>
      </w:r>
    </w:p>
    <w:p>
      <w:r>
        <w:t>if __name__ == "__main__":</w:t>
      </w:r>
    </w:p>
    <w:p>
      <w:r>
        <w:t>    linked_list = LinkedList()</w:t>
      </w:r>
    </w:p>
    <w:p>
      <w:r>
        <w:t>    linked_list.insert(10)</w:t>
      </w:r>
    </w:p>
    <w:p>
      <w:r>
        <w:t>    linked_list.insert(20)</w:t>
      </w:r>
    </w:p>
    <w:p>
      <w:r>
        <w:t>    linked_list.insert(30)</w:t>
      </w:r>
    </w:p>
    <w:p>
      <w:r>
        <w:t>    print("Linked list:")</w:t>
      </w:r>
    </w:p>
    <w:p>
      <w:r>
        <w:t>    linked_list.display()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ouput:</w:t>
      </w:r>
    </w:p>
    <w:p>
      <w:r>
        <w:drawing>
          <wp:inline distT="0" distB="0" distL="0" distR="0">
            <wp:extent cx="5731510" cy="62801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6280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#Q4</w:t>
      </w:r>
    </w:p>
    <w:p>
      <w:r>
        <w:rPr>
          <w:rFonts w:ascii="Calibri" w:cs="Calibri" w:hAnsi="Calibri"/>
          <w:b/>
          <w:bCs/>
        </w:rPr>
        <w:t>Task</w:t>
      </w:r>
      <w:r>
        <w:rPr>
          <w:rFonts w:ascii="Calibri" w:cs="Calibri" w:hAnsi="Calibri"/>
        </w:rPr>
        <w:t>:</w:t>
      </w:r>
      <w:r>
        <w:t xml:space="preserve"> Use AI to create a BST with insert and in-order traversal methods.</w:t>
      </w:r>
    </w:p>
    <w:p>
      <w:r>
        <w:t>Sample Input Code:</w:t>
      </w:r>
    </w:p>
    <w:p>
      <w:r>
        <w:t>class BST:</w:t>
      </w:r>
    </w:p>
    <w:p>
      <w:r>
        <w:t>pass</w:t>
      </w:r>
    </w:p>
    <w:p>
      <w:r>
        <w:rPr>
          <w:rFonts w:ascii="Calibri" w:cs="Calibri" w:hAnsi="Calibri"/>
          <w:b/>
          <w:bCs/>
        </w:rPr>
        <w:t>Prompt:</w:t>
      </w:r>
      <w:r>
        <w:t xml:space="preserve"> generate a code on BST with insert and in-order traversal methods.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 xml:space="preserve">Code: </w:t>
      </w:r>
    </w:p>
    <w:p>
      <w:r>
        <w:t>class Node:</w:t>
      </w:r>
    </w:p>
    <w:p>
      <w:r>
        <w:t>    def __init__(self, data):</w:t>
      </w:r>
    </w:p>
    <w:p>
      <w:r>
        <w:t>        self.data = data</w:t>
      </w:r>
    </w:p>
    <w:p>
      <w:r>
        <w:t>        self.left = None</w:t>
      </w:r>
    </w:p>
    <w:p>
      <w:r>
        <w:t>        self.right = None</w:t>
      </w:r>
    </w:p>
    <w:p>
      <w:r>
        <w:t>class BST:</w:t>
      </w:r>
    </w:p>
    <w:p>
      <w:r>
        <w:t>    def __init__(self):</w:t>
      </w:r>
    </w:p>
    <w:p>
      <w:r>
        <w:t>        self.root = None</w:t>
      </w:r>
    </w:p>
    <w:p>
      <w:r>
        <w:t>    def insert(self, data):</w:t>
      </w:r>
    </w:p>
    <w:p>
      <w:r>
        <w:t>        """Insert a value into the tree."""</w:t>
      </w:r>
    </w:p>
    <w:p>
      <w:r>
        <w:t>        self.root = self._insert(self.root, data)</w:t>
      </w:r>
    </w:p>
    <w:p>
      <w:r>
        <w:t>    def _insert(self, node, data):</w:t>
      </w:r>
    </w:p>
    <w:p>
      <w:r>
        <w:t>        if node is None:</w:t>
      </w:r>
    </w:p>
    <w:p>
      <w:r>
        <w:t>            return Node(data)</w:t>
      </w:r>
    </w:p>
    <w:p>
      <w:r>
        <w:t>        if data &lt; node.data:</w:t>
      </w:r>
    </w:p>
    <w:p>
      <w:r>
        <w:t>            node.left = self._insert(node.left, data)</w:t>
      </w:r>
    </w:p>
    <w:p>
      <w:r>
        <w:t>        elif data &gt; node.data:</w:t>
      </w:r>
    </w:p>
    <w:p>
      <w:r>
        <w:t>            node.right = self._insert(node.right, data)</w:t>
      </w:r>
    </w:p>
    <w:p>
      <w:r>
        <w:t>        return node</w:t>
      </w:r>
    </w:p>
    <w:p>
      <w:r>
        <w:t>    def in_order(self):</w:t>
      </w:r>
    </w:p>
    <w:p>
      <w:r>
        <w:t>        values = []</w:t>
      </w:r>
    </w:p>
    <w:p>
      <w:r>
        <w:t>        self._in_order(self.root, values)</w:t>
      </w:r>
    </w:p>
    <w:p>
      <w:r>
        <w:t>        return values</w:t>
      </w:r>
    </w:p>
    <w:p>
      <w:r>
        <w:t>    def _in_order(self, node, values):</w:t>
      </w:r>
    </w:p>
    <w:p>
      <w:r>
        <w:t>        if node is not None:</w:t>
      </w:r>
    </w:p>
    <w:p>
      <w:r>
        <w:t>            self._in_order(node.left, values)</w:t>
      </w:r>
    </w:p>
    <w:p>
      <w:r>
        <w:t>            values.append(node.data)</w:t>
      </w:r>
    </w:p>
    <w:p>
      <w:r>
        <w:t>            self._in_order(node.right, values)</w:t>
      </w:r>
    </w:p>
    <w:p>
      <w:r>
        <w:t>if __name__ == "__main__":</w:t>
      </w:r>
    </w:p>
    <w:p>
      <w:r>
        <w:t>    bst = BST()</w:t>
      </w:r>
    </w:p>
    <w:p>
      <w:r>
        <w:t>    for value in (50, 30, 70, 20, 40, 60, 80):</w:t>
      </w:r>
    </w:p>
    <w:p>
      <w:r>
        <w:t>        bst.insert(value)</w:t>
      </w:r>
    </w:p>
    <w:p>
      <w:r>
        <w:t>    print("In-order traversal:", bst.in_order())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output:</w:t>
      </w:r>
    </w:p>
    <w:p>
      <w:r>
        <w:drawing>
          <wp:inline distT="0" distB="0" distL="0" distR="0">
            <wp:extent cx="5731510" cy="50038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5003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#Q5</w:t>
      </w:r>
    </w:p>
    <w:p>
      <w:r>
        <w:rPr>
          <w:b/>
          <w:bCs/>
        </w:rPr>
        <w:t>Task:</w:t>
      </w:r>
      <w:r>
        <w:t xml:space="preserve"> Use AI to implement a priority queue using Python’s heapq</w:t>
      </w:r>
    </w:p>
    <w:p>
      <w:r>
        <w:t>module.</w:t>
      </w:r>
    </w:p>
    <w:p>
      <w:r>
        <w:t>Sample Input Code:</w:t>
      </w:r>
    </w:p>
    <w:p>
      <w:r>
        <w:t>class PriorityQueue:</w:t>
      </w:r>
    </w:p>
    <w:p>
      <w:r>
        <w:t>pass</w:t>
      </w:r>
    </w:p>
    <w:p>
      <w:r>
        <w:rPr>
          <w:rFonts w:ascii="Calibri" w:cs="Calibri" w:hAnsi="Calibri"/>
          <w:b/>
          <w:bCs/>
        </w:rPr>
        <w:t>Prompt:</w:t>
      </w:r>
      <w:r>
        <w:t xml:space="preserve"> generate a code to implement a priority queue using Python’s heapq</w:t>
      </w:r>
    </w:p>
    <w:p>
      <w:r>
        <w:t>module.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Code:</w:t>
      </w:r>
    </w:p>
    <w:p>
      <w:r>
        <w:t>import heapq</w:t>
      </w:r>
    </w:p>
    <w:p/>
    <w:p>
      <w:r>
        <w:t>class PriorityQueue:</w:t>
      </w:r>
    </w:p>
    <w:p>
      <w:r>
        <w:t>    def __init__(self):</w:t>
      </w:r>
    </w:p>
    <w:p>
      <w:r>
        <w:t>        self._items = []</w:t>
      </w:r>
    </w:p>
    <w:p/>
    <w:p>
      <w:r>
        <w:t>    def insert(self, item):</w:t>
      </w:r>
    </w:p>
    <w:p>
      <w:r>
        <w:t>        """Add an item to the priority queue."""</w:t>
      </w:r>
    </w:p>
    <w:p>
      <w:r>
        <w:t>        heapq.heappush(self._items, item)</w:t>
      </w:r>
    </w:p>
    <w:p/>
    <w:p>
      <w:r>
        <w:t>    def remove(self):</w:t>
      </w:r>
    </w:p>
    <w:p>
      <w:r>
        <w:t>        """Remove and return the item with the highest priority."""</w:t>
      </w:r>
    </w:p>
    <w:p>
      <w:r>
        <w:t>        return heapq.heappop(self._items)</w:t>
      </w:r>
    </w:p>
    <w:p/>
    <w:p>
      <w:r>
        <w:t>    def peek(self):</w:t>
      </w:r>
    </w:p>
    <w:p>
      <w:r>
        <w:t>        """Return the highest-priority item without removing it."""</w:t>
      </w:r>
    </w:p>
    <w:p>
      <w:r>
        <w:t>        return self._items[0]</w:t>
      </w:r>
    </w:p>
    <w:p/>
    <w:p>
      <w:r>
        <w:t>    def is_empty(self):</w:t>
      </w:r>
    </w:p>
    <w:p>
      <w:r>
        <w:t>        return len(self._items) == 0</w:t>
      </w:r>
    </w:p>
    <w:p/>
    <w:p>
      <w:r>
        <w:t>if __name__ == "__main__":</w:t>
      </w:r>
    </w:p>
    <w:p>
      <w:r>
        <w:t>    queue = PriorityQueue()</w:t>
      </w:r>
    </w:p>
    <w:p>
      <w:r>
        <w:t>    for item in (5, 1, 3, 2, 4):</w:t>
      </w:r>
    </w:p>
    <w:p>
      <w:r>
        <w:t>        queue.insert(item)</w:t>
      </w:r>
    </w:p>
    <w:p/>
    <w:p>
      <w:r>
        <w:t>    print("Priority order:", end=" ")</w:t>
      </w:r>
    </w:p>
    <w:p>
      <w:r>
        <w:t>    while not queue.is_empty():</w:t>
      </w:r>
    </w:p>
    <w:p>
      <w:r>
        <w:t>        print(queue.remove(), end=" ")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output:</w:t>
      </w:r>
    </w:p>
    <w:p>
      <w:r>
        <w:drawing>
          <wp:inline distT="0" distB="0" distL="0" distR="0">
            <wp:extent cx="5731510" cy="513080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5130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#Q6</w:t>
      </w:r>
    </w:p>
    <w:p>
      <w:r>
        <w:t xml:space="preserve"> </w:t>
      </w:r>
      <w:r>
        <w:rPr>
          <w:rFonts w:ascii="Calibri" w:cs="Calibri" w:hAnsi="Calibri"/>
          <w:b/>
          <w:bCs/>
        </w:rPr>
        <w:t>Task:</w:t>
      </w:r>
      <w:r>
        <w:t xml:space="preserve"> Use AI to implement a double-ended queue using</w:t>
      </w:r>
    </w:p>
    <w:p>
      <w:r>
        <w:t>collections.deque.</w:t>
      </w:r>
    </w:p>
    <w:p>
      <w:r>
        <w:t>Sample Input Code:</w:t>
      </w:r>
    </w:p>
    <w:p>
      <w:r>
        <w:t>class DequeDS:</w:t>
      </w:r>
    </w:p>
    <w:p>
      <w:r>
        <w:rPr>
          <w:rFonts w:ascii="Calibri" w:cs="Calibri" w:hAnsi="Calibri"/>
          <w:b/>
          <w:bCs/>
        </w:rPr>
        <w:t>prompt:</w:t>
      </w:r>
      <w:r>
        <w:t xml:space="preserve"> generate a code to implement a double-ended queue using</w:t>
      </w:r>
    </w:p>
    <w:p>
      <w:r>
        <w:t>collections.deque.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code:</w:t>
      </w:r>
    </w:p>
    <w:p>
      <w:r>
        <w:t>from collections import deque</w:t>
      </w:r>
    </w:p>
    <w:p>
      <w:r>
        <w:t>class DoubleEndedQueue:</w:t>
      </w:r>
    </w:p>
    <w:p>
      <w:r>
        <w:t>    """A double-ended queue (deque)."""</w:t>
      </w:r>
    </w:p>
    <w:p/>
    <w:p>
      <w:r>
        <w:t>    def __init__(self):</w:t>
      </w:r>
    </w:p>
    <w:p>
      <w:r>
        <w:t>        """Create an empty deque."""</w:t>
      </w:r>
    </w:p>
    <w:p>
      <w:r>
        <w:t>        self._items = deque()</w:t>
      </w:r>
    </w:p>
    <w:p/>
    <w:p>
      <w:r>
        <w:t>    def add_front(self, item):</w:t>
      </w:r>
    </w:p>
    <w:p>
      <w:r>
        <w:t>        """Add an item to the front of the deque."""</w:t>
      </w:r>
    </w:p>
    <w:p>
      <w:r>
        <w:t>        self._items.appendleft(item)</w:t>
      </w:r>
    </w:p>
    <w:p/>
    <w:p>
      <w:r>
        <w:t>    def add_rear(self, item):</w:t>
      </w:r>
    </w:p>
    <w:p>
      <w:r>
        <w:t>        """Add an item to the rear of the deque."""</w:t>
      </w:r>
    </w:p>
    <w:p>
      <w:r>
        <w:t>        self._items.append(item)</w:t>
      </w:r>
    </w:p>
    <w:p/>
    <w:p>
      <w:r>
        <w:t>    def remove_front(self):</w:t>
      </w:r>
    </w:p>
    <w:p>
      <w:r>
        <w:t>        """Remove and return the front item, or None if empty."""</w:t>
      </w:r>
    </w:p>
    <w:p>
      <w:r>
        <w:t>        if self.is_empty():</w:t>
      </w:r>
    </w:p>
    <w:p>
      <w:r>
        <w:t>            return None</w:t>
      </w:r>
    </w:p>
    <w:p>
      <w:r>
        <w:t>        return self._items.popleft()</w:t>
      </w:r>
    </w:p>
    <w:p/>
    <w:p>
      <w:r>
        <w:t>    def remove_rear(self):</w:t>
      </w:r>
    </w:p>
    <w:p>
      <w:r>
        <w:t>        """Remove and return the rear item, or None if empty."""</w:t>
      </w:r>
    </w:p>
    <w:p>
      <w:r>
        <w:t>        if self.is_empty():</w:t>
      </w:r>
    </w:p>
    <w:p>
      <w:r>
        <w:t>            return None</w:t>
      </w:r>
    </w:p>
    <w:p>
      <w:r>
        <w:t>        return self._items.pop()</w:t>
      </w:r>
    </w:p>
    <w:p/>
    <w:p>
      <w:r>
        <w:t>    def is_empty(self):</w:t>
      </w:r>
    </w:p>
    <w:p>
      <w:r>
        <w:t>        """Return True when the deque has no items."""</w:t>
      </w:r>
    </w:p>
    <w:p>
      <w:r>
        <w:t>        return len(self._items) == 0</w:t>
      </w:r>
    </w:p>
    <w:p/>
    <w:p>
      <w:r>
        <w:t>if __name__ == "__main__":</w:t>
      </w:r>
    </w:p>
    <w:p>
      <w:r>
        <w:t>    queue = DoubleEndedQueue()</w:t>
      </w:r>
    </w:p>
    <w:p/>
    <w:p>
      <w:r>
        <w:t>    queue.add_rear(10)</w:t>
      </w:r>
    </w:p>
    <w:p>
      <w:r>
        <w:t>    queue.add_rear(20)</w:t>
      </w:r>
    </w:p>
    <w:p>
      <w:r>
        <w:t>    queue.add_front(5)</w:t>
      </w:r>
    </w:p>
    <w:p>
      <w:r>
        <w:t>    print("Deque after adding 10, 20 at the rear and 5 at the front:", queue._items)</w:t>
      </w:r>
    </w:p>
    <w:p>
      <w:r>
        <w:t>    print("Removed from front:", queue.remove_front())</w:t>
      </w:r>
    </w:p>
    <w:p>
      <w:r>
        <w:t>    print("Removed from rear:", queue.remove_rear())</w:t>
      </w:r>
    </w:p>
    <w:p>
      <w:r>
        <w:t>    print("Deque after removals:", queue._items)</w:t>
      </w:r>
    </w:p>
    <w:p>
      <w:r>
        <w:t>    print("Is deque empty?", queue.is_empty())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output:</w:t>
      </w:r>
    </w:p>
    <w:p>
      <w:r>
        <w:drawing>
          <wp:inline distT="0" distB="0" distL="0" distR="0">
            <wp:extent cx="5731510" cy="958214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95821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Q7</w:t>
      </w:r>
    </w:p>
    <w:p>
      <w:r>
        <w:rPr>
          <w:rFonts w:ascii="Calibri" w:cs="Calibri" w:hAnsi="Calibri"/>
          <w:b/>
          <w:bCs/>
        </w:rPr>
        <w:t>Task:</w:t>
      </w:r>
      <w:r>
        <w:t xml:space="preserve">  Real-Time Application Challenge – Choose the</w:t>
      </w:r>
    </w:p>
    <w:p>
      <w:r>
        <w:t>Right Data Structure</w:t>
      </w:r>
    </w:p>
    <w:p>
      <w:r>
        <w:t>Scenario:</w:t>
      </w:r>
    </w:p>
    <w:p>
      <w:r>
        <w:t>Your college wants to develop a Campus Resource Management System</w:t>
      </w:r>
    </w:p>
    <w:p>
      <w:r>
        <w:t>that handles:</w:t>
      </w:r>
    </w:p>
    <w:p>
      <w:r>
        <w:t>1. Student Attendance Tracking – Daily log of students</w:t>
      </w:r>
    </w:p>
    <w:p>
      <w:r>
        <w:t>entering/exiting the campus.</w:t>
      </w:r>
    </w:p>
    <w:p>
      <w:r>
        <w:t>2. Event Registration System – Manage participants in events with</w:t>
      </w:r>
    </w:p>
    <w:p>
      <w:r>
        <w:t>quick search and removal.</w:t>
      </w:r>
    </w:p>
    <w:p>
      <w:r>
        <w:t>3. Library Book Borrowing – Keep track of available books and their</w:t>
      </w:r>
    </w:p>
    <w:p>
      <w:r>
        <w:t>due dates.</w:t>
      </w:r>
    </w:p>
    <w:p/>
    <w:p>
      <w:r>
        <w:t>4. Bus Scheduling System – Maintain bus routes and stop</w:t>
      </w:r>
    </w:p>
    <w:p>
      <w:r>
        <w:t>connections.</w:t>
      </w:r>
    </w:p>
    <w:p>
      <w:r>
        <w:t>5. Cafeteria Order Queue – Serve students in the order they arrive.</w:t>
      </w:r>
    </w:p>
    <w:p>
      <w:r>
        <w:t>Student Task:</w:t>
      </w:r>
    </w:p>
    <w:p>
      <w:r>
        <w:t> For each feature, select the most appropriate data structure from</w:t>
      </w:r>
    </w:p>
    <w:p>
      <w:r>
        <w:t>the list below:</w:t>
      </w:r>
    </w:p>
    <w:p>
      <w:r>
        <w:t>o Stack</w:t>
      </w:r>
    </w:p>
    <w:p>
      <w:r>
        <w:t>o Queue</w:t>
      </w:r>
    </w:p>
    <w:p>
      <w:r>
        <w:t>o Priority Queue</w:t>
      </w:r>
    </w:p>
    <w:p>
      <w:r>
        <w:t>o Linked List</w:t>
      </w:r>
    </w:p>
    <w:p>
      <w:r>
        <w:t>o Binary Search Tree (BST)</w:t>
      </w:r>
    </w:p>
    <w:p>
      <w:r>
        <w:t>o Graph</w:t>
      </w:r>
    </w:p>
    <w:p>
      <w:r>
        <w:t>o Hash Table</w:t>
      </w:r>
    </w:p>
    <w:p>
      <w:r>
        <w:t>o Deque</w:t>
      </w:r>
    </w:p>
    <w:p>
      <w:r>
        <w:t> Justify your choice in 2–3 sentences per feature.</w:t>
      </w:r>
    </w:p>
    <w:p>
      <w:r>
        <w:t> Implement one selected feature as a working Python program with</w:t>
      </w:r>
    </w:p>
    <w:p>
      <w:r>
        <w:t>AI-assisted code generation.</w:t>
      </w:r>
    </w:p>
    <w:p>
      <w:r>
        <w:t>Expected Output:</w:t>
      </w:r>
    </w:p>
    <w:p>
      <w:r>
        <w:t> A table mapping feature → chosen data structure → justification.</w:t>
      </w:r>
    </w:p>
    <w:p>
      <w:r>
        <w:t> A functional Python program implementing the chosen feature</w:t>
      </w:r>
    </w:p>
    <w:p>
      <w:r>
        <w:t>with comments and docstrings.</w:t>
      </w:r>
    </w:p>
    <w:p>
      <w:r>
        <w:rPr>
          <w:rFonts w:ascii="Calibri" w:cs="Calibri" w:hAnsi="Calibri"/>
          <w:b/>
          <w:bCs/>
        </w:rPr>
        <w:t>Prompt:</w:t>
      </w:r>
      <w:r>
        <w:t xml:space="preserve">  Create a simple Python Event Registration System using a Hash Table (dictionary). Include student registration, searching, deleting, and displaying records using Student ID. Add comments, docstrings, and sample output. Keep the code beginner-friendly and menu-driven.</w:t>
      </w:r>
    </w:p>
    <w:p>
      <w:pPr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 xml:space="preserve">Code: </w:t>
      </w:r>
    </w:p>
    <w:p>
      <w:r>
        <w:t>"""Simple event registration system backed by a hash table (dictionary)."""</w:t>
      </w:r>
    </w:p>
    <w:p/>
    <w:p>
      <w:r>
        <w:t>registrations = {}</w:t>
      </w:r>
    </w:p>
    <w:p/>
    <w:p>
      <w:r>
        <w:t>def register():</w:t>
      </w:r>
    </w:p>
    <w:p>
      <w:r>
        <w:t>    """Register or update a student's event registration."""</w:t>
      </w:r>
    </w:p>
    <w:p>
      <w:r>
        <w:t>    student_id = input("Enter Student ID: ").strip()</w:t>
      </w:r>
    </w:p>
    <w:p>
      <w:r>
        <w:t>    if not student_id:</w:t>
      </w:r>
    </w:p>
    <w:p>
      <w:r>
        <w:t>        print("Student ID cannot be empty.")</w:t>
      </w:r>
    </w:p>
    <w:p>
      <w:r>
        <w:t>        return</w:t>
      </w:r>
    </w:p>
    <w:p/>
    <w:p>
      <w:r>
        <w:t>    name = input("Enter Student Name: ").strip()</w:t>
      </w:r>
    </w:p>
    <w:p>
      <w:r>
        <w:t>    event = input("Enter Event Name: ").strip()</w:t>
      </w:r>
    </w:p>
    <w:p>
      <w:r>
        <w:t>    registrations[student_id] = [name, event]</w:t>
      </w:r>
    </w:p>
    <w:p>
      <w:r>
        <w:t>    print("Registration successful!")</w:t>
      </w:r>
    </w:p>
    <w:p/>
    <w:p>
      <w:r>
        <w:t>def search():</w:t>
      </w:r>
    </w:p>
    <w:p>
      <w:r>
        <w:t>    """Search for a student using Student ID."""</w:t>
      </w:r>
    </w:p>
    <w:p>
      <w:r>
        <w:t>    student_id = input("Enter Student ID: ").strip()</w:t>
      </w:r>
    </w:p>
    <w:p>
      <w:r>
        <w:t>    if student_id in registrations:</w:t>
      </w:r>
    </w:p>
    <w:p>
      <w:r>
        <w:t>        name, event = registrations[student_id]</w:t>
      </w:r>
    </w:p>
    <w:p>
      <w:r>
        <w:t>        print("Name:", name)</w:t>
      </w:r>
    </w:p>
    <w:p>
      <w:r>
        <w:t>        print("Event:", event)</w:t>
      </w:r>
    </w:p>
    <w:p>
      <w:r>
        <w:t>    else:</w:t>
      </w:r>
    </w:p>
    <w:p>
      <w:r>
        <w:t>        print("Student not found.")</w:t>
      </w:r>
    </w:p>
    <w:p/>
    <w:p>
      <w:r>
        <w:t>def remove():</w:t>
      </w:r>
    </w:p>
    <w:p>
      <w:r>
        <w:t>    """Remove a student's registration."""</w:t>
      </w:r>
    </w:p>
    <w:p>
      <w:r>
        <w:t>    student_id = input("Enter Student ID: ").strip()</w:t>
      </w:r>
    </w:p>
    <w:p>
      <w:r>
        <w:t>    if student_id in registrations:</w:t>
      </w:r>
    </w:p>
    <w:p>
      <w:r>
        <w:t>        del registrations[student_id]</w:t>
      </w:r>
    </w:p>
    <w:p>
      <w:r>
        <w:t>        print("Registration removed!")</w:t>
      </w:r>
    </w:p>
    <w:p>
      <w:r>
        <w:t>    else:</w:t>
      </w:r>
    </w:p>
    <w:p>
      <w:r>
        <w:t>        print("Student not found.")</w:t>
      </w:r>
    </w:p>
    <w:p/>
    <w:p>
      <w:r>
        <w:t>def display():</w:t>
      </w:r>
    </w:p>
    <w:p>
      <w:r>
        <w:t>    """Display all registered students."""</w:t>
      </w:r>
    </w:p>
    <w:p>
      <w:r>
        <w:t>    if not registrations:</w:t>
      </w:r>
    </w:p>
    <w:p>
      <w:r>
        <w:t>        print("No registrations found.")</w:t>
      </w:r>
    </w:p>
    <w:p>
      <w:r>
        <w:t>        return</w:t>
      </w:r>
    </w:p>
    <w:p/>
    <w:p>
      <w:r>
        <w:t>    for student_id, (name, event) in registrations.items():</w:t>
      </w:r>
    </w:p>
    <w:p>
      <w:r>
        <w:t>        print(student_id, name, event)</w:t>
      </w:r>
    </w:p>
    <w:p/>
    <w:p>
      <w:r>
        <w:t>def main():</w:t>
      </w:r>
    </w:p>
    <w:p>
      <w:r>
        <w:t>    """Run the event registration menu."""</w:t>
      </w:r>
    </w:p>
    <w:p>
      <w:r>
        <w:t>    while True:</w:t>
      </w:r>
    </w:p>
    <w:p>
      <w:r>
        <w:t>        print("\n1. Register")</w:t>
      </w:r>
    </w:p>
    <w:p>
      <w:r>
        <w:t>        print("2. Search")</w:t>
      </w:r>
    </w:p>
    <w:p>
      <w:r>
        <w:t>        print("3. Remove")</w:t>
      </w:r>
    </w:p>
    <w:p>
      <w:r>
        <w:t>        print("4. Display")</w:t>
      </w:r>
    </w:p>
    <w:p>
      <w:r>
        <w:t>        print("5. Exit")</w:t>
      </w:r>
    </w:p>
    <w:p/>
    <w:p>
      <w:r>
        <w:t>        choice = input("Enter choice: ").strip()</w:t>
      </w:r>
    </w:p>
    <w:p>
      <w:r>
        <w:t>        if choice == "1":</w:t>
      </w:r>
    </w:p>
    <w:p>
      <w:r>
        <w:t>            register()</w:t>
      </w:r>
    </w:p>
    <w:p>
      <w:r>
        <w:t>        elif choice == "2":</w:t>
      </w:r>
    </w:p>
    <w:p>
      <w:r>
        <w:t>            search()</w:t>
      </w:r>
    </w:p>
    <w:p>
      <w:r>
        <w:t>        elif choice == "3":</w:t>
      </w:r>
    </w:p>
    <w:p>
      <w:r>
        <w:t>            remove()</w:t>
      </w:r>
    </w:p>
    <w:p>
      <w:r>
        <w:t>        elif choice == "4":</w:t>
      </w:r>
    </w:p>
    <w:p>
      <w:r>
        <w:t>            display()</w:t>
      </w:r>
    </w:p>
    <w:p>
      <w:r>
        <w:t>        elif choice == "5":</w:t>
      </w:r>
    </w:p>
    <w:p>
      <w:r>
        <w:t>            print("Thank you!")</w:t>
      </w:r>
    </w:p>
    <w:p>
      <w:r>
        <w:t>            break</w:t>
      </w:r>
    </w:p>
    <w:p>
      <w:r>
        <w:t>        else:</w:t>
      </w:r>
    </w:p>
    <w:p>
      <w:r>
        <w:t>            print("Invalid choice")</w:t>
      </w:r>
    </w:p>
    <w:p/>
    <w:p>
      <w:r>
        <w:t>if __name__ == "__main__":</w:t>
      </w:r>
    </w:p>
    <w:p>
      <w:r>
        <w:t>    main()</w:t>
      </w:r>
    </w:p>
    <w:p>
      <w:pPr>
        <w:rPr>
          <w:b/>
          <w:bCs/>
        </w:rPr>
      </w:pPr>
      <w:r>
        <w:rPr>
          <w:b/>
          <w:bCs/>
        </w:rPr>
        <w:t>output:</w:t>
      </w:r>
    </w:p>
    <w:p>
      <w:r>
        <w:drawing>
          <wp:inline distT="0" distB="0" distL="0" distR="0">
            <wp:extent cx="2987040" cy="4419600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7040" cy="44196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403326" cy="4382943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3326" cy="438294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t>Q8</w:t>
      </w:r>
    </w:p>
    <w:p>
      <w:r>
        <w:rPr>
          <w:b/>
          <w:bCs/>
        </w:rPr>
        <w:t>Task:</w:t>
      </w:r>
      <w:r>
        <w:t xml:space="preserve"> Smart E-Commerce Platform – Data Structure</w:t>
      </w:r>
    </w:p>
    <w:p>
      <w:r>
        <w:t>Challenge</w:t>
      </w:r>
    </w:p>
    <w:p>
      <w:r>
        <w:t>An e-commerce company wants to build a Smart Online Shopping System</w:t>
      </w:r>
    </w:p>
    <w:p>
      <w:r>
        <w:t>with:</w:t>
      </w:r>
    </w:p>
    <w:p>
      <w:r>
        <w:t>1. Shopping Cart Management – Add and remove products</w:t>
      </w:r>
    </w:p>
    <w:p>
      <w:r>
        <w:t>dynamically.</w:t>
      </w:r>
    </w:p>
    <w:p>
      <w:r>
        <w:t>2. Order Processing System – Orders processed in the order they are</w:t>
      </w:r>
    </w:p>
    <w:p>
      <w:r>
        <w:t>placed.</w:t>
      </w:r>
    </w:p>
    <w:p>
      <w:r>
        <w:t>3. Top-Selling Products Tracker – Products ranked by sales count.</w:t>
      </w:r>
    </w:p>
    <w:p/>
    <w:p>
      <w:r>
        <w:t>4. Product Search Engine – Fast lookup of products using product ID.</w:t>
      </w:r>
    </w:p>
    <w:p>
      <w:r>
        <w:t>5. Delivery Route Planning – Connect warehouses and delivery</w:t>
      </w:r>
    </w:p>
    <w:p>
      <w:r>
        <w:t>locations.</w:t>
      </w:r>
    </w:p>
    <w:p>
      <w:r>
        <w:t>Student Task:</w:t>
      </w:r>
    </w:p>
    <w:p>
      <w:r>
        <w:t> For each feature, select the most appropriate data structure from</w:t>
      </w:r>
    </w:p>
    <w:p>
      <w:r>
        <w:t>the list below:</w:t>
      </w:r>
    </w:p>
    <w:p>
      <w:r>
        <w:t>o Stack</w:t>
      </w:r>
    </w:p>
    <w:p>
      <w:r>
        <w:t>o Queue</w:t>
      </w:r>
    </w:p>
    <w:p>
      <w:r>
        <w:t>o Priority Queue</w:t>
      </w:r>
    </w:p>
    <w:p>
      <w:r>
        <w:t>o Linked List</w:t>
      </w:r>
    </w:p>
    <w:p>
      <w:r>
        <w:t>o Binary Search Tree (BST)</w:t>
      </w:r>
    </w:p>
    <w:p>
      <w:r>
        <w:t>o Deque</w:t>
      </w:r>
    </w:p>
    <w:p>
      <w:r>
        <w:t> Justify your choice in 2–3 sentences per feature.</w:t>
      </w:r>
    </w:p>
    <w:p>
      <w:r>
        <w:t> Implement one selected feature as a working Python program with</w:t>
      </w:r>
    </w:p>
    <w:p>
      <w:r>
        <w:t>AI-assisted code generation.</w:t>
      </w:r>
    </w:p>
    <w:p>
      <w:r>
        <w:t>Expected Output:</w:t>
      </w:r>
    </w:p>
    <w:p>
      <w:r>
        <w:t> A table mapping feature → chosen data structure → justification.</w:t>
      </w:r>
    </w:p>
    <w:p>
      <w:r>
        <w:t> A functional Python program implementing the chosen feature</w:t>
      </w:r>
    </w:p>
    <w:p>
      <w:r>
        <w:t>with comments and docstrings.</w:t>
      </w:r>
    </w:p>
    <w:p>
      <w:r>
        <w:rPr>
          <w:b/>
          <w:bCs/>
        </w:rPr>
        <w:t>Prompt:</w:t>
      </w:r>
      <w:r>
        <w:t xml:space="preserve">  Create a simple Python Smart E-Commerce System using suitable data structures. Implement shopping cart, order processing, top-selling products, product search, and delivery planning. Add comments, docstrings, and sample output.</w:t>
      </w:r>
    </w:p>
    <w:p>
      <w:r>
        <w:rPr>
          <w:b/>
          <w:bCs/>
        </w:rPr>
        <w:t>Code:</w:t>
      </w:r>
    </w:p>
    <w:p>
      <w:r>
        <w:t># Smart E-Commerce System</w:t>
      </w:r>
    </w:p>
    <w:p>
      <w:r>
        <w:t># Data Structure: Deque</w:t>
      </w:r>
    </w:p>
    <w:p/>
    <w:p>
      <w:r>
        <w:t>from collections import deque</w:t>
      </w:r>
    </w:p>
    <w:p/>
    <w:p/>
    <w:p>
      <w:r>
        <w:t>cart = deque()</w:t>
      </w:r>
    </w:p>
    <w:p/>
    <w:p/>
    <w:p>
      <w:r>
        <w:t>def add_product(product):</w:t>
      </w:r>
    </w:p>
    <w:p>
      <w:r>
        <w:t xml:space="preserve">    """Add a product to the shopping cart."""</w:t>
      </w:r>
    </w:p>
    <w:p>
      <w:r>
        <w:t xml:space="preserve">    cart.append(product)</w:t>
      </w:r>
    </w:p>
    <w:p>
      <w:r>
        <w:t xml:space="preserve">    print(product, "added to cart.")</w:t>
      </w:r>
    </w:p>
    <w:p/>
    <w:p/>
    <w:p>
      <w:r>
        <w:t>def remove_product():</w:t>
      </w:r>
    </w:p>
    <w:p>
      <w:r>
        <w:t xml:space="preserve">    """Remove the last product from the shopping cart."""</w:t>
      </w:r>
    </w:p>
    <w:p>
      <w:r>
        <w:t xml:space="preserve">    if cart:</w:t>
      </w:r>
    </w:p>
    <w:p>
      <w:r>
        <w:t xml:space="preserve">        product = cart.pop()</w:t>
      </w:r>
    </w:p>
    <w:p>
      <w:r>
        <w:t xml:space="preserve">        print(product, "removed from cart.")</w:t>
      </w:r>
    </w:p>
    <w:p>
      <w:r>
        <w:t xml:space="preserve">    else:</w:t>
      </w:r>
    </w:p>
    <w:p>
      <w:r>
        <w:t xml:space="preserve">        print("Cart is empty.")</w:t>
      </w:r>
    </w:p>
    <w:p/>
    <w:p/>
    <w:p>
      <w:r>
        <w:t>def display_cart():</w:t>
      </w:r>
    </w:p>
    <w:p>
      <w:r>
        <w:t xml:space="preserve">    """Display all products in the cart."""</w:t>
      </w:r>
    </w:p>
    <w:p>
      <w:r>
        <w:t xml:space="preserve">    print("Shopping Cart:", list(cart))</w:t>
      </w:r>
    </w:p>
    <w:p/>
    <w:p/>
    <w:p>
      <w:r>
        <w:t># Main program</w:t>
      </w:r>
    </w:p>
    <w:p>
      <w:r>
        <w:t>add_product("Laptop")</w:t>
      </w:r>
    </w:p>
    <w:p>
      <w:r>
        <w:t>add_product("Headphones")</w:t>
      </w:r>
    </w:p>
    <w:p>
      <w:r>
        <w:t>add_product("Mouse")</w:t>
      </w:r>
    </w:p>
    <w:p/>
    <w:p>
      <w:r>
        <w:t>display_cart()</w:t>
      </w:r>
    </w:p>
    <w:p/>
    <w:p>
      <w:r>
        <w:t>remove_product()</w:t>
      </w:r>
    </w:p>
    <w:p/>
    <w:p>
      <w:r>
        <w:t>display_cart()</w:t>
      </w:r>
    </w:p>
    <w:p>
      <w:pPr>
        <w:rPr>
          <w:b/>
          <w:bCs/>
        </w:rPr>
      </w:pPr>
      <w:r>
        <w:rPr>
          <w:b/>
          <w:bCs/>
        </w:rPr>
        <w:t>output:</w:t>
      </w:r>
    </w:p>
    <w:p>
      <w:r>
        <w:drawing>
          <wp:inline distT="0" distB="0" distL="0" distR="0">
            <wp:extent cx="3543607" cy="1310753"/>
            <wp:effectExtent l="0" t="0" r="0" b="0"/>
            <wp:docPr id="25" name="图片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3607" cy="131075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81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styles" Target="styles.xml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19</Pages>
  <Words>1395</Words>
  <Characters>9121</Characters>
  <Lines>447</Lines>
  <Paragraphs>382</Paragraphs>
  <CharactersWithSpaces>11574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CHAITHRA NAIDU</dc:creator>
  <cp:lastModifiedBy>vivo user</cp:lastModifiedBy>
  <cp:revision>2</cp:revision>
  <dcterms:created xsi:type="dcterms:W3CDTF">2026-10-05T14:16:00Z</dcterms:created>
  <dcterms:modified xsi:type="dcterms:W3CDTF">2026-10-05T14:35:11Z</dcterms:modified>
</cp:coreProperties>
</file>